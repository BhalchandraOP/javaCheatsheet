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4236" w14:textId="0001BE49" w:rsidR="00A76F3B" w:rsidRPr="00A76F3B" w:rsidRDefault="00A76F3B" w:rsidP="00A76F3B">
      <w:pPr>
        <w:pStyle w:val="Title"/>
      </w:pPr>
      <w:r>
        <w:t>Only Coding</w:t>
      </w:r>
    </w:p>
    <w:p w14:paraId="05B0FC8B" w14:textId="77777777" w:rsidR="00A76F3B" w:rsidRPr="00A76F3B" w:rsidRDefault="00A76F3B" w:rsidP="00A76F3B">
      <w:pPr>
        <w:pStyle w:val="Heading1"/>
      </w:pPr>
      <w:r w:rsidRPr="00A76F3B">
        <w:rPr>
          <w:rFonts w:ascii="Segoe UI Emoji" w:hAnsi="Segoe UI Emoji" w:cs="Segoe UI Emoji"/>
        </w:rPr>
        <w:t>📘</w:t>
      </w:r>
      <w:r w:rsidRPr="00A76F3B">
        <w:t xml:space="preserve"> DSA &amp; Java Practice Roadmap (Organized from Personal Notes)</w:t>
      </w:r>
    </w:p>
    <w:p w14:paraId="71D51BB0" w14:textId="58395449" w:rsidR="00A76F3B" w:rsidRPr="00A76F3B" w:rsidRDefault="00A76F3B" w:rsidP="00A76F3B"/>
    <w:p w14:paraId="17941BD0" w14:textId="77777777" w:rsidR="00A76F3B" w:rsidRPr="00A76F3B" w:rsidRDefault="00A76F3B" w:rsidP="00A76F3B">
      <w:pPr>
        <w:pStyle w:val="Heading2"/>
      </w:pPr>
      <w:r w:rsidRPr="00A76F3B">
        <w:rPr>
          <w:rFonts w:ascii="Segoe UI Emoji" w:hAnsi="Segoe UI Emoji" w:cs="Segoe UI Emoji"/>
        </w:rPr>
        <w:t>🔰</w:t>
      </w:r>
      <w:r w:rsidRPr="00A76F3B">
        <w:t xml:space="preserve"> Objective</w:t>
      </w:r>
    </w:p>
    <w:p w14:paraId="7CE34C37" w14:textId="3FEE4E8E" w:rsidR="00A76F3B" w:rsidRPr="00A76F3B" w:rsidRDefault="00A76F3B" w:rsidP="00A76F3B">
      <w:r w:rsidRPr="00A76F3B">
        <w:t>The goal is to organize all coding problems topic-wise to enable structured preparation for Data Structures &amp; Algorithms (DSA).</w:t>
      </w:r>
      <w:r w:rsidRPr="00A76F3B">
        <w:br/>
        <w:t>Initial focus was on Java Collection Framework (JCF) to build a strong base for solving these problems.</w:t>
      </w:r>
    </w:p>
    <w:p w14:paraId="36EFDCE2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🟢</w:t>
      </w:r>
      <w:r w:rsidRPr="00A76F3B">
        <w:t xml:space="preserve"> 1. Pattern / Loop-Based Problems (Beginner Level)</w:t>
      </w:r>
    </w:p>
    <w:p w14:paraId="2AF98A2B" w14:textId="77777777" w:rsidR="00A76F3B" w:rsidRPr="00A76F3B" w:rsidRDefault="00A76F3B" w:rsidP="00A76F3B">
      <w:r w:rsidRPr="00A76F3B">
        <w:rPr>
          <w:b/>
          <w:bCs/>
        </w:rPr>
        <w:t>Purpose:</w:t>
      </w:r>
      <w:r w:rsidRPr="00A76F3B">
        <w:t xml:space="preserve"> Build logic using loops</w:t>
      </w:r>
    </w:p>
    <w:p w14:paraId="423652B6" w14:textId="77777777" w:rsidR="00A76F3B" w:rsidRPr="00A76F3B" w:rsidRDefault="00A76F3B" w:rsidP="00A76F3B">
      <w:pPr>
        <w:numPr>
          <w:ilvl w:val="0"/>
          <w:numId w:val="53"/>
        </w:numPr>
      </w:pPr>
      <w:r w:rsidRPr="00A76F3B">
        <w:t>Pyramid Pattern</w:t>
      </w:r>
    </w:p>
    <w:p w14:paraId="390FE7B6" w14:textId="77777777" w:rsidR="00A76F3B" w:rsidRPr="00A76F3B" w:rsidRDefault="00A76F3B" w:rsidP="00A76F3B">
      <w:pPr>
        <w:numPr>
          <w:ilvl w:val="0"/>
          <w:numId w:val="53"/>
        </w:numPr>
      </w:pPr>
      <w:r w:rsidRPr="00A76F3B">
        <w:t>Diamond Pattern</w:t>
      </w:r>
    </w:p>
    <w:p w14:paraId="3238F18F" w14:textId="77777777" w:rsidR="00A76F3B" w:rsidRPr="00A76F3B" w:rsidRDefault="00A76F3B" w:rsidP="00A76F3B">
      <w:pPr>
        <w:numPr>
          <w:ilvl w:val="0"/>
          <w:numId w:val="53"/>
        </w:numPr>
      </w:pPr>
      <w:r w:rsidRPr="00A76F3B">
        <w:t>Left Triangle Pattern</w:t>
      </w:r>
    </w:p>
    <w:p w14:paraId="4D97B684" w14:textId="77777777" w:rsidR="00A76F3B" w:rsidRPr="00A76F3B" w:rsidRDefault="00A76F3B" w:rsidP="00A76F3B">
      <w:pPr>
        <w:numPr>
          <w:ilvl w:val="0"/>
          <w:numId w:val="53"/>
        </w:numPr>
      </w:pPr>
      <w:r w:rsidRPr="00A76F3B">
        <w:t>Right Triangle Pattern</w:t>
      </w:r>
    </w:p>
    <w:p w14:paraId="5041CF4D" w14:textId="09EFD419" w:rsidR="00A76F3B" w:rsidRPr="00A76F3B" w:rsidRDefault="00A76F3B" w:rsidP="00A76F3B"/>
    <w:p w14:paraId="07BAA5A7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🟡</w:t>
      </w:r>
      <w:r w:rsidRPr="00A76F3B">
        <w:t xml:space="preserve"> 2. String Problems</w:t>
      </w:r>
    </w:p>
    <w:p w14:paraId="1E71A1A1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Basic</w:t>
      </w:r>
    </w:p>
    <w:p w14:paraId="08526C8B" w14:textId="77777777" w:rsidR="00A76F3B" w:rsidRPr="00A76F3B" w:rsidRDefault="00A76F3B" w:rsidP="00A76F3B">
      <w:pPr>
        <w:numPr>
          <w:ilvl w:val="0"/>
          <w:numId w:val="54"/>
        </w:numPr>
      </w:pPr>
      <w:r w:rsidRPr="00A76F3B">
        <w:t>Reverse string (with / without built-in methods)</w:t>
      </w:r>
    </w:p>
    <w:p w14:paraId="5D1AB5CF" w14:textId="77777777" w:rsidR="00A76F3B" w:rsidRPr="00A76F3B" w:rsidRDefault="00A76F3B" w:rsidP="00A76F3B">
      <w:pPr>
        <w:numPr>
          <w:ilvl w:val="0"/>
          <w:numId w:val="54"/>
        </w:numPr>
      </w:pPr>
      <w:r w:rsidRPr="00A76F3B">
        <w:t>Palindrome check</w:t>
      </w:r>
    </w:p>
    <w:p w14:paraId="64BDB192" w14:textId="77777777" w:rsidR="00A76F3B" w:rsidRPr="00A76F3B" w:rsidRDefault="00A76F3B" w:rsidP="00A76F3B">
      <w:pPr>
        <w:numPr>
          <w:ilvl w:val="0"/>
          <w:numId w:val="54"/>
        </w:numPr>
      </w:pPr>
      <w:r w:rsidRPr="00A76F3B">
        <w:t>Prove string immutability</w:t>
      </w:r>
    </w:p>
    <w:p w14:paraId="5C52130A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Frequency-Based (Using HashMap)</w:t>
      </w:r>
    </w:p>
    <w:p w14:paraId="53B16124" w14:textId="77777777" w:rsidR="00A76F3B" w:rsidRPr="00A76F3B" w:rsidRDefault="00A76F3B" w:rsidP="00A76F3B">
      <w:pPr>
        <w:numPr>
          <w:ilvl w:val="0"/>
          <w:numId w:val="55"/>
        </w:numPr>
      </w:pPr>
      <w:r w:rsidRPr="00A76F3B">
        <w:t>Duplicate characters in string (e.g., "Mississippi")</w:t>
      </w:r>
    </w:p>
    <w:p w14:paraId="56E87B3E" w14:textId="77777777" w:rsidR="00A76F3B" w:rsidRPr="00A76F3B" w:rsidRDefault="00A76F3B" w:rsidP="00A76F3B">
      <w:pPr>
        <w:numPr>
          <w:ilvl w:val="0"/>
          <w:numId w:val="55"/>
        </w:numPr>
      </w:pPr>
      <w:r w:rsidRPr="00A76F3B">
        <w:t>Distinct character count</w:t>
      </w:r>
    </w:p>
    <w:p w14:paraId="2FCCD935" w14:textId="77777777" w:rsidR="00A76F3B" w:rsidRPr="00A76F3B" w:rsidRDefault="00A76F3B" w:rsidP="00A76F3B">
      <w:pPr>
        <w:numPr>
          <w:ilvl w:val="0"/>
          <w:numId w:val="55"/>
        </w:numPr>
      </w:pPr>
      <w:r w:rsidRPr="00A76F3B">
        <w:t>Most frequent character</w:t>
      </w:r>
    </w:p>
    <w:p w14:paraId="60B59E5E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Advanced</w:t>
      </w:r>
    </w:p>
    <w:p w14:paraId="32896D5E" w14:textId="77777777" w:rsidR="00A76F3B" w:rsidRPr="00A76F3B" w:rsidRDefault="00A76F3B" w:rsidP="00A76F3B">
      <w:pPr>
        <w:numPr>
          <w:ilvl w:val="0"/>
          <w:numId w:val="56"/>
        </w:numPr>
      </w:pPr>
      <w:r w:rsidRPr="00A76F3B">
        <w:t>Anagram check</w:t>
      </w:r>
    </w:p>
    <w:p w14:paraId="5D35743B" w14:textId="77777777" w:rsidR="00A76F3B" w:rsidRPr="00A76F3B" w:rsidRDefault="00A76F3B" w:rsidP="00A76F3B">
      <w:pPr>
        <w:numPr>
          <w:ilvl w:val="0"/>
          <w:numId w:val="56"/>
        </w:numPr>
      </w:pPr>
      <w:r w:rsidRPr="00A76F3B">
        <w:t>Longest substring</w:t>
      </w:r>
    </w:p>
    <w:p w14:paraId="66B8E767" w14:textId="77777777" w:rsidR="00A76F3B" w:rsidRPr="00A76F3B" w:rsidRDefault="00A76F3B" w:rsidP="00A76F3B">
      <w:pPr>
        <w:numPr>
          <w:ilvl w:val="0"/>
          <w:numId w:val="56"/>
        </w:numPr>
      </w:pPr>
      <w:r w:rsidRPr="00A76F3B">
        <w:lastRenderedPageBreak/>
        <w:t>Count palindromic substrings</w:t>
      </w:r>
    </w:p>
    <w:p w14:paraId="5E9250CE" w14:textId="50A875CF" w:rsidR="00A76F3B" w:rsidRPr="00A76F3B" w:rsidRDefault="00A76F3B" w:rsidP="00A76F3B"/>
    <w:p w14:paraId="2E32C860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🟠</w:t>
      </w:r>
      <w:r w:rsidRPr="00A76F3B">
        <w:t xml:space="preserve"> 3. Array / List Problems (Core DSA)</w:t>
      </w:r>
    </w:p>
    <w:p w14:paraId="6D3DE709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Basic</w:t>
      </w:r>
    </w:p>
    <w:p w14:paraId="7AD52E24" w14:textId="77777777" w:rsidR="00A76F3B" w:rsidRPr="00A76F3B" w:rsidRDefault="00A76F3B" w:rsidP="00A76F3B">
      <w:pPr>
        <w:numPr>
          <w:ilvl w:val="0"/>
          <w:numId w:val="57"/>
        </w:numPr>
      </w:pPr>
      <w:r w:rsidRPr="00A76F3B">
        <w:t>Find max / min element</w:t>
      </w:r>
    </w:p>
    <w:p w14:paraId="5F580E3E" w14:textId="77777777" w:rsidR="00A76F3B" w:rsidRPr="00A76F3B" w:rsidRDefault="00A76F3B" w:rsidP="00A76F3B">
      <w:pPr>
        <w:numPr>
          <w:ilvl w:val="0"/>
          <w:numId w:val="57"/>
        </w:numPr>
      </w:pPr>
      <w:r w:rsidRPr="00A76F3B">
        <w:t>Second largest element</w:t>
      </w:r>
    </w:p>
    <w:p w14:paraId="50274168" w14:textId="77777777" w:rsidR="00A76F3B" w:rsidRPr="00A76F3B" w:rsidRDefault="00A76F3B" w:rsidP="00A76F3B">
      <w:pPr>
        <w:numPr>
          <w:ilvl w:val="0"/>
          <w:numId w:val="57"/>
        </w:numPr>
      </w:pPr>
      <w:r w:rsidRPr="00A76F3B">
        <w:t>Reverse array</w:t>
      </w:r>
    </w:p>
    <w:p w14:paraId="0D05074E" w14:textId="77777777" w:rsidR="00A76F3B" w:rsidRPr="00A76F3B" w:rsidRDefault="00A76F3B" w:rsidP="00A76F3B">
      <w:pPr>
        <w:numPr>
          <w:ilvl w:val="0"/>
          <w:numId w:val="57"/>
        </w:numPr>
      </w:pPr>
      <w:r w:rsidRPr="00A76F3B">
        <w:t>Rotate array by k</w:t>
      </w:r>
    </w:p>
    <w:p w14:paraId="14F5EA9E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Intermediate</w:t>
      </w:r>
    </w:p>
    <w:p w14:paraId="39367A7A" w14:textId="77777777" w:rsidR="00A76F3B" w:rsidRPr="00A76F3B" w:rsidRDefault="00A76F3B" w:rsidP="00A76F3B">
      <w:pPr>
        <w:numPr>
          <w:ilvl w:val="0"/>
          <w:numId w:val="58"/>
        </w:numPr>
      </w:pPr>
      <w:r w:rsidRPr="00A76F3B">
        <w:t>Merge two arrays (without duplicates)</w:t>
      </w:r>
    </w:p>
    <w:p w14:paraId="7A05744E" w14:textId="77777777" w:rsidR="00A76F3B" w:rsidRPr="00A76F3B" w:rsidRDefault="00A76F3B" w:rsidP="00A76F3B">
      <w:pPr>
        <w:numPr>
          <w:ilvl w:val="0"/>
          <w:numId w:val="58"/>
        </w:numPr>
      </w:pPr>
      <w:r w:rsidRPr="00A76F3B">
        <w:t>Split array into chunks</w:t>
      </w:r>
    </w:p>
    <w:p w14:paraId="3E4BDA4F" w14:textId="77777777" w:rsidR="00A76F3B" w:rsidRPr="00A76F3B" w:rsidRDefault="00A76F3B" w:rsidP="00A76F3B">
      <w:pPr>
        <w:numPr>
          <w:ilvl w:val="0"/>
          <w:numId w:val="58"/>
        </w:numPr>
      </w:pPr>
      <w:r w:rsidRPr="00A76F3B">
        <w:t>Find missing number</w:t>
      </w:r>
    </w:p>
    <w:p w14:paraId="7F02D9D8" w14:textId="77777777" w:rsidR="00A76F3B" w:rsidRPr="00A76F3B" w:rsidRDefault="00A76F3B" w:rsidP="00A76F3B">
      <w:pPr>
        <w:numPr>
          <w:ilvl w:val="0"/>
          <w:numId w:val="58"/>
        </w:numPr>
      </w:pPr>
      <w:r w:rsidRPr="00A76F3B">
        <w:t>Find common elements</w:t>
      </w:r>
    </w:p>
    <w:p w14:paraId="2B6C28CF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Advanced</w:t>
      </w:r>
    </w:p>
    <w:p w14:paraId="6F66520E" w14:textId="77777777" w:rsidR="00A76F3B" w:rsidRPr="00A76F3B" w:rsidRDefault="00A76F3B" w:rsidP="00A76F3B">
      <w:pPr>
        <w:numPr>
          <w:ilvl w:val="0"/>
          <w:numId w:val="59"/>
        </w:numPr>
      </w:pPr>
      <w:r w:rsidRPr="00A76F3B">
        <w:t>Triplet sum problem</w:t>
      </w:r>
    </w:p>
    <w:p w14:paraId="4366E084" w14:textId="77777777" w:rsidR="00A76F3B" w:rsidRPr="00A76F3B" w:rsidRDefault="00A76F3B" w:rsidP="00A76F3B">
      <w:pPr>
        <w:numPr>
          <w:ilvl w:val="0"/>
          <w:numId w:val="59"/>
        </w:numPr>
      </w:pPr>
      <w:r w:rsidRPr="00A76F3B">
        <w:t>Longest consecutive sequence</w:t>
      </w:r>
    </w:p>
    <w:p w14:paraId="5CC0047D" w14:textId="77777777" w:rsidR="00A76F3B" w:rsidRPr="00A76F3B" w:rsidRDefault="00A76F3B" w:rsidP="00A76F3B">
      <w:pPr>
        <w:numPr>
          <w:ilvl w:val="0"/>
          <w:numId w:val="59"/>
        </w:numPr>
      </w:pPr>
      <w:r w:rsidRPr="00A76F3B">
        <w:t>Sliding window maximum</w:t>
      </w:r>
    </w:p>
    <w:p w14:paraId="4D7915C3" w14:textId="69BC5EE9" w:rsidR="00A76F3B" w:rsidRPr="00A76F3B" w:rsidRDefault="00A76F3B" w:rsidP="00A76F3B"/>
    <w:p w14:paraId="3944B853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🔵</w:t>
      </w:r>
      <w:r w:rsidRPr="00A76F3B">
        <w:t xml:space="preserve"> 4. HashMap / HashSet Problems</w:t>
      </w:r>
    </w:p>
    <w:p w14:paraId="1C6023DE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Frequency Problems</w:t>
      </w:r>
    </w:p>
    <w:p w14:paraId="2F4CBBB7" w14:textId="77777777" w:rsidR="00A76F3B" w:rsidRPr="00A76F3B" w:rsidRDefault="00A76F3B" w:rsidP="00A76F3B">
      <w:pPr>
        <w:numPr>
          <w:ilvl w:val="0"/>
          <w:numId w:val="60"/>
        </w:numPr>
      </w:pPr>
      <w:r w:rsidRPr="00A76F3B">
        <w:t>Count occurrences of elements</w:t>
      </w:r>
    </w:p>
    <w:p w14:paraId="2DCA1A92" w14:textId="77777777" w:rsidR="00A76F3B" w:rsidRPr="00A76F3B" w:rsidRDefault="00A76F3B" w:rsidP="00A76F3B">
      <w:pPr>
        <w:numPr>
          <w:ilvl w:val="0"/>
          <w:numId w:val="60"/>
        </w:numPr>
      </w:pPr>
      <w:r w:rsidRPr="00A76F3B">
        <w:t>Distinct element count</w:t>
      </w:r>
    </w:p>
    <w:p w14:paraId="3D6A2AA1" w14:textId="77777777" w:rsidR="00A76F3B" w:rsidRPr="00A76F3B" w:rsidRDefault="00A76F3B" w:rsidP="00A76F3B">
      <w:pPr>
        <w:numPr>
          <w:ilvl w:val="0"/>
          <w:numId w:val="60"/>
        </w:numPr>
      </w:pPr>
      <w:r w:rsidRPr="00A76F3B">
        <w:t>Most frequent element</w:t>
      </w:r>
    </w:p>
    <w:p w14:paraId="2CF2494B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Set-Based Problems</w:t>
      </w:r>
    </w:p>
    <w:p w14:paraId="65F27DD0" w14:textId="77777777" w:rsidR="00A76F3B" w:rsidRPr="00A76F3B" w:rsidRDefault="00A76F3B" w:rsidP="00A76F3B">
      <w:pPr>
        <w:numPr>
          <w:ilvl w:val="0"/>
          <w:numId w:val="61"/>
        </w:numPr>
      </w:pPr>
      <w:r w:rsidRPr="00A76F3B">
        <w:t>Remove duplicates</w:t>
      </w:r>
    </w:p>
    <w:p w14:paraId="22D17DEA" w14:textId="77777777" w:rsidR="00A76F3B" w:rsidRPr="00A76F3B" w:rsidRDefault="00A76F3B" w:rsidP="00A76F3B">
      <w:pPr>
        <w:numPr>
          <w:ilvl w:val="0"/>
          <w:numId w:val="61"/>
        </w:numPr>
      </w:pPr>
      <w:r w:rsidRPr="00A76F3B">
        <w:t>Union of arrays</w:t>
      </w:r>
    </w:p>
    <w:p w14:paraId="59D83C51" w14:textId="77777777" w:rsidR="00A76F3B" w:rsidRPr="00A76F3B" w:rsidRDefault="00A76F3B" w:rsidP="00A76F3B">
      <w:pPr>
        <w:numPr>
          <w:ilvl w:val="0"/>
          <w:numId w:val="61"/>
        </w:numPr>
      </w:pPr>
      <w:r w:rsidRPr="00A76F3B">
        <w:t>Intersection of arrays</w:t>
      </w:r>
    </w:p>
    <w:p w14:paraId="578EE61C" w14:textId="77777777" w:rsidR="00A76F3B" w:rsidRPr="00A76F3B" w:rsidRDefault="00A76F3B" w:rsidP="00A76F3B">
      <w:pPr>
        <w:numPr>
          <w:ilvl w:val="0"/>
          <w:numId w:val="61"/>
        </w:numPr>
      </w:pPr>
      <w:r w:rsidRPr="00A76F3B">
        <w:t>First repeated element</w:t>
      </w:r>
    </w:p>
    <w:p w14:paraId="201EB596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Advanced</w:t>
      </w:r>
    </w:p>
    <w:p w14:paraId="5529072B" w14:textId="77777777" w:rsidR="00A76F3B" w:rsidRPr="00A76F3B" w:rsidRDefault="00A76F3B" w:rsidP="00A76F3B">
      <w:pPr>
        <w:numPr>
          <w:ilvl w:val="0"/>
          <w:numId w:val="62"/>
        </w:numPr>
      </w:pPr>
      <w:r w:rsidRPr="00A76F3B">
        <w:t>Top K frequent elements</w:t>
      </w:r>
    </w:p>
    <w:p w14:paraId="2204E7FF" w14:textId="77777777" w:rsidR="00A76F3B" w:rsidRPr="00A76F3B" w:rsidRDefault="00A76F3B" w:rsidP="00A76F3B">
      <w:pPr>
        <w:numPr>
          <w:ilvl w:val="0"/>
          <w:numId w:val="62"/>
        </w:numPr>
      </w:pPr>
      <w:r w:rsidRPr="00A76F3B">
        <w:t>Graph adjacency list using HashMap</w:t>
      </w:r>
    </w:p>
    <w:p w14:paraId="3144E047" w14:textId="7A92133E" w:rsidR="00A76F3B" w:rsidRPr="00A76F3B" w:rsidRDefault="00A76F3B" w:rsidP="00A76F3B"/>
    <w:p w14:paraId="3A5CD7F0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🟣</w:t>
      </w:r>
      <w:r w:rsidRPr="00A76F3B">
        <w:t xml:space="preserve"> 5. Java 8 / Stream API</w:t>
      </w:r>
    </w:p>
    <w:p w14:paraId="16D4EB5B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Basic</w:t>
      </w:r>
    </w:p>
    <w:p w14:paraId="0155BB62" w14:textId="77777777" w:rsidR="00A76F3B" w:rsidRPr="00A76F3B" w:rsidRDefault="00A76F3B" w:rsidP="00A76F3B">
      <w:pPr>
        <w:numPr>
          <w:ilvl w:val="0"/>
          <w:numId w:val="63"/>
        </w:numPr>
      </w:pPr>
      <w:r w:rsidRPr="00A76F3B">
        <w:t>Convert collection to stream</w:t>
      </w:r>
    </w:p>
    <w:p w14:paraId="5102505A" w14:textId="77777777" w:rsidR="00A76F3B" w:rsidRPr="00A76F3B" w:rsidRDefault="00A76F3B" w:rsidP="00A76F3B">
      <w:pPr>
        <w:numPr>
          <w:ilvl w:val="0"/>
          <w:numId w:val="63"/>
        </w:numPr>
      </w:pPr>
      <w:r w:rsidRPr="00A76F3B">
        <w:t>Sorting</w:t>
      </w:r>
    </w:p>
    <w:p w14:paraId="60D17DE9" w14:textId="77777777" w:rsidR="00A76F3B" w:rsidRPr="00A76F3B" w:rsidRDefault="00A76F3B" w:rsidP="00A76F3B">
      <w:pPr>
        <w:numPr>
          <w:ilvl w:val="0"/>
          <w:numId w:val="63"/>
        </w:numPr>
      </w:pPr>
      <w:r w:rsidRPr="00A76F3B">
        <w:t>Filtering</w:t>
      </w:r>
    </w:p>
    <w:p w14:paraId="5FD84A8E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Intermediate</w:t>
      </w:r>
    </w:p>
    <w:p w14:paraId="07B10D8B" w14:textId="77777777" w:rsidR="00A76F3B" w:rsidRPr="00A76F3B" w:rsidRDefault="00A76F3B" w:rsidP="00A76F3B">
      <w:pPr>
        <w:numPr>
          <w:ilvl w:val="0"/>
          <w:numId w:val="64"/>
        </w:numPr>
      </w:pPr>
      <w:r w:rsidRPr="00A76F3B">
        <w:t>Sum and average</w:t>
      </w:r>
    </w:p>
    <w:p w14:paraId="2E614CD0" w14:textId="77777777" w:rsidR="00A76F3B" w:rsidRPr="00A76F3B" w:rsidRDefault="00A76F3B" w:rsidP="00A76F3B">
      <w:pPr>
        <w:numPr>
          <w:ilvl w:val="0"/>
          <w:numId w:val="64"/>
        </w:numPr>
      </w:pPr>
      <w:r w:rsidRPr="00A76F3B">
        <w:t>Find longest string</w:t>
      </w:r>
    </w:p>
    <w:p w14:paraId="65CC8DB2" w14:textId="77777777" w:rsidR="00A76F3B" w:rsidRPr="00A76F3B" w:rsidRDefault="00A76F3B" w:rsidP="00A76F3B">
      <w:pPr>
        <w:numPr>
          <w:ilvl w:val="0"/>
          <w:numId w:val="64"/>
        </w:numPr>
      </w:pPr>
      <w:r w:rsidRPr="00A76F3B">
        <w:t>Distinct elements</w:t>
      </w:r>
    </w:p>
    <w:p w14:paraId="7364C01A" w14:textId="77777777" w:rsidR="00A76F3B" w:rsidRPr="00A76F3B" w:rsidRDefault="00A76F3B" w:rsidP="00A76F3B">
      <w:pPr>
        <w:rPr>
          <w:b/>
          <w:bCs/>
        </w:rPr>
      </w:pPr>
      <w:r w:rsidRPr="00A76F3B">
        <w:rPr>
          <w:rFonts w:ascii="Segoe UI Emoji" w:hAnsi="Segoe UI Emoji" w:cs="Segoe UI Emoji"/>
          <w:b/>
          <w:bCs/>
        </w:rPr>
        <w:t>🔹</w:t>
      </w:r>
      <w:r w:rsidRPr="00A76F3B">
        <w:rPr>
          <w:b/>
          <w:bCs/>
        </w:rPr>
        <w:t xml:space="preserve"> Advanced</w:t>
      </w:r>
    </w:p>
    <w:p w14:paraId="7B2A887F" w14:textId="77777777" w:rsidR="00A76F3B" w:rsidRPr="00A76F3B" w:rsidRDefault="00A76F3B" w:rsidP="00A76F3B">
      <w:pPr>
        <w:numPr>
          <w:ilvl w:val="0"/>
          <w:numId w:val="65"/>
        </w:numPr>
      </w:pPr>
      <w:r w:rsidRPr="00A76F3B">
        <w:t>Group employees by department</w:t>
      </w:r>
    </w:p>
    <w:p w14:paraId="29C37570" w14:textId="77777777" w:rsidR="00A76F3B" w:rsidRPr="00A76F3B" w:rsidRDefault="00A76F3B" w:rsidP="00A76F3B">
      <w:pPr>
        <w:numPr>
          <w:ilvl w:val="0"/>
          <w:numId w:val="65"/>
        </w:numPr>
      </w:pPr>
      <w:r w:rsidRPr="00A76F3B">
        <w:t>Nested grouping</w:t>
      </w:r>
    </w:p>
    <w:p w14:paraId="4A7D028F" w14:textId="77777777" w:rsidR="00A76F3B" w:rsidRPr="00A76F3B" w:rsidRDefault="00A76F3B" w:rsidP="00A76F3B">
      <w:pPr>
        <w:numPr>
          <w:ilvl w:val="0"/>
          <w:numId w:val="65"/>
        </w:numPr>
      </w:pPr>
      <w:proofErr w:type="spellStart"/>
      <w:r w:rsidRPr="00A76F3B">
        <w:t>FlatMap</w:t>
      </w:r>
      <w:proofErr w:type="spellEnd"/>
      <w:r w:rsidRPr="00A76F3B">
        <w:t xml:space="preserve"> problems</w:t>
      </w:r>
    </w:p>
    <w:p w14:paraId="38D7FC9E" w14:textId="50F9225D" w:rsidR="00A76F3B" w:rsidRPr="00A76F3B" w:rsidRDefault="00A76F3B" w:rsidP="00A76F3B"/>
    <w:p w14:paraId="51031CFA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🔴</w:t>
      </w:r>
      <w:r w:rsidRPr="00A76F3B">
        <w:t xml:space="preserve"> 6. Stack / Queue</w:t>
      </w:r>
    </w:p>
    <w:p w14:paraId="7F7B8C04" w14:textId="77777777" w:rsidR="00A76F3B" w:rsidRPr="00A76F3B" w:rsidRDefault="00A76F3B" w:rsidP="00A76F3B">
      <w:pPr>
        <w:numPr>
          <w:ilvl w:val="0"/>
          <w:numId w:val="66"/>
        </w:numPr>
      </w:pPr>
      <w:r w:rsidRPr="00A76F3B">
        <w:t>Parenthesis balancing</w:t>
      </w:r>
    </w:p>
    <w:p w14:paraId="41B7768E" w14:textId="77777777" w:rsidR="00A76F3B" w:rsidRPr="00A76F3B" w:rsidRDefault="00A76F3B" w:rsidP="00A76F3B">
      <w:pPr>
        <w:numPr>
          <w:ilvl w:val="0"/>
          <w:numId w:val="66"/>
        </w:numPr>
      </w:pPr>
      <w:r w:rsidRPr="00A76F3B">
        <w:t>Stack implementation using arrays</w:t>
      </w:r>
    </w:p>
    <w:p w14:paraId="364BFE3A" w14:textId="77777777" w:rsidR="00A76F3B" w:rsidRPr="00A76F3B" w:rsidRDefault="00A76F3B" w:rsidP="00A76F3B">
      <w:pPr>
        <w:numPr>
          <w:ilvl w:val="0"/>
          <w:numId w:val="66"/>
        </w:numPr>
      </w:pPr>
      <w:r w:rsidRPr="00A76F3B">
        <w:t>BFS / DFS basics</w:t>
      </w:r>
    </w:p>
    <w:p w14:paraId="1C64CC57" w14:textId="00A838E8" w:rsidR="00A76F3B" w:rsidRPr="00A76F3B" w:rsidRDefault="00A76F3B" w:rsidP="00A76F3B"/>
    <w:p w14:paraId="61FFF434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⚫</w:t>
      </w:r>
      <w:r w:rsidRPr="00A76F3B">
        <w:t xml:space="preserve"> 7. Linked List</w:t>
      </w:r>
    </w:p>
    <w:p w14:paraId="33485D7C" w14:textId="77777777" w:rsidR="00A76F3B" w:rsidRPr="00A76F3B" w:rsidRDefault="00A76F3B" w:rsidP="00A76F3B">
      <w:pPr>
        <w:numPr>
          <w:ilvl w:val="0"/>
          <w:numId w:val="67"/>
        </w:numPr>
      </w:pPr>
      <w:r w:rsidRPr="00A76F3B">
        <w:t>Reverse linked list</w:t>
      </w:r>
    </w:p>
    <w:p w14:paraId="7A373BC7" w14:textId="77777777" w:rsidR="00A76F3B" w:rsidRPr="00A76F3B" w:rsidRDefault="00A76F3B" w:rsidP="00A76F3B">
      <w:pPr>
        <w:numPr>
          <w:ilvl w:val="0"/>
          <w:numId w:val="67"/>
        </w:numPr>
      </w:pPr>
      <w:r w:rsidRPr="00A76F3B">
        <w:t>Detect loop in linked list</w:t>
      </w:r>
    </w:p>
    <w:p w14:paraId="33FD4A6A" w14:textId="509BDE11" w:rsidR="00A76F3B" w:rsidRPr="00A76F3B" w:rsidRDefault="00A76F3B" w:rsidP="00A76F3B"/>
    <w:p w14:paraId="171C8792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🟤</w:t>
      </w:r>
      <w:r w:rsidRPr="00A76F3B">
        <w:t xml:space="preserve"> 8. Trees</w:t>
      </w:r>
    </w:p>
    <w:p w14:paraId="3C89B552" w14:textId="77777777" w:rsidR="00A76F3B" w:rsidRPr="00A76F3B" w:rsidRDefault="00A76F3B" w:rsidP="00A76F3B">
      <w:pPr>
        <w:numPr>
          <w:ilvl w:val="0"/>
          <w:numId w:val="68"/>
        </w:numPr>
      </w:pPr>
      <w:r w:rsidRPr="00A76F3B">
        <w:t>Tree traversal (</w:t>
      </w:r>
      <w:proofErr w:type="spellStart"/>
      <w:r w:rsidRPr="00A76F3B">
        <w:t>Inorder</w:t>
      </w:r>
      <w:proofErr w:type="spellEnd"/>
      <w:r w:rsidRPr="00A76F3B">
        <w:t xml:space="preserve">, Preorder, </w:t>
      </w:r>
      <w:proofErr w:type="spellStart"/>
      <w:r w:rsidRPr="00A76F3B">
        <w:t>Postorder</w:t>
      </w:r>
      <w:proofErr w:type="spellEnd"/>
      <w:r w:rsidRPr="00A76F3B">
        <w:t>)</w:t>
      </w:r>
    </w:p>
    <w:p w14:paraId="09FDD6FF" w14:textId="06A31E74" w:rsidR="00A76F3B" w:rsidRPr="00A76F3B" w:rsidRDefault="00A76F3B" w:rsidP="00A76F3B"/>
    <w:p w14:paraId="6A2D9DB2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⚪</w:t>
      </w:r>
      <w:r w:rsidRPr="00A76F3B">
        <w:t xml:space="preserve"> 9. Graph</w:t>
      </w:r>
    </w:p>
    <w:p w14:paraId="7307A42E" w14:textId="77777777" w:rsidR="00A76F3B" w:rsidRPr="00A76F3B" w:rsidRDefault="00A76F3B" w:rsidP="00A76F3B">
      <w:pPr>
        <w:numPr>
          <w:ilvl w:val="0"/>
          <w:numId w:val="69"/>
        </w:numPr>
      </w:pPr>
      <w:r w:rsidRPr="00A76F3B">
        <w:t>Adjacency list (using HashMap)</w:t>
      </w:r>
    </w:p>
    <w:p w14:paraId="073275D8" w14:textId="77777777" w:rsidR="00A76F3B" w:rsidRPr="00A76F3B" w:rsidRDefault="00A76F3B" w:rsidP="00A76F3B">
      <w:pPr>
        <w:numPr>
          <w:ilvl w:val="0"/>
          <w:numId w:val="69"/>
        </w:numPr>
      </w:pPr>
      <w:r w:rsidRPr="00A76F3B">
        <w:t>BFS and DFS traversal</w:t>
      </w:r>
    </w:p>
    <w:p w14:paraId="35DFA022" w14:textId="3AD3F2C7" w:rsidR="00A76F3B" w:rsidRPr="00A76F3B" w:rsidRDefault="00A76F3B" w:rsidP="00A76F3B"/>
    <w:p w14:paraId="5F0F08D3" w14:textId="77777777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🟡</w:t>
      </w:r>
      <w:r w:rsidRPr="00A76F3B">
        <w:t xml:space="preserve"> 10. Heap / Advanced Problems</w:t>
      </w:r>
    </w:p>
    <w:p w14:paraId="5ED263A3" w14:textId="77777777" w:rsidR="00A76F3B" w:rsidRPr="00A76F3B" w:rsidRDefault="00A76F3B" w:rsidP="00A76F3B">
      <w:pPr>
        <w:numPr>
          <w:ilvl w:val="0"/>
          <w:numId w:val="70"/>
        </w:numPr>
      </w:pPr>
      <w:r w:rsidRPr="00A76F3B">
        <w:t>Sliding window maximum</w:t>
      </w:r>
    </w:p>
    <w:p w14:paraId="48454E03" w14:textId="77777777" w:rsidR="00A76F3B" w:rsidRPr="00A76F3B" w:rsidRDefault="00A76F3B" w:rsidP="00A76F3B">
      <w:pPr>
        <w:numPr>
          <w:ilvl w:val="0"/>
          <w:numId w:val="70"/>
        </w:numPr>
      </w:pPr>
      <w:r w:rsidRPr="00A76F3B">
        <w:t>Kth largest element</w:t>
      </w:r>
    </w:p>
    <w:p w14:paraId="25CEB537" w14:textId="70157D54" w:rsidR="00A76F3B" w:rsidRPr="00A76F3B" w:rsidRDefault="00A76F3B" w:rsidP="00A76F3B"/>
    <w:p w14:paraId="060AB695" w14:textId="77777777" w:rsidR="00A76F3B" w:rsidRPr="00A76F3B" w:rsidRDefault="00A76F3B" w:rsidP="00A76F3B">
      <w:pPr>
        <w:pStyle w:val="Heading2"/>
      </w:pPr>
      <w:r w:rsidRPr="00A76F3B">
        <w:rPr>
          <w:rFonts w:ascii="Segoe UI Emoji" w:hAnsi="Segoe UI Emoji" w:cs="Segoe UI Emoji"/>
        </w:rPr>
        <w:t>🧠</w:t>
      </w:r>
      <w:r w:rsidRPr="00A76F3B">
        <w:t xml:space="preserve"> Key Insight</w:t>
      </w:r>
    </w:p>
    <w:p w14:paraId="640B1D10" w14:textId="77777777" w:rsidR="00A76F3B" w:rsidRPr="00A76F3B" w:rsidRDefault="00A76F3B" w:rsidP="00A76F3B">
      <w:r w:rsidRPr="00A76F3B">
        <w:t>The difficulty in solving problems is not due to weak concepts, but due to lack of structured progression.</w:t>
      </w:r>
    </w:p>
    <w:p w14:paraId="1966CBBA" w14:textId="0375F2D6" w:rsidR="00A76F3B" w:rsidRPr="00A76F3B" w:rsidRDefault="00A76F3B" w:rsidP="00A76F3B"/>
    <w:p w14:paraId="17CBE0E7" w14:textId="77777777" w:rsidR="00A76F3B" w:rsidRDefault="00A76F3B">
      <w:pPr>
        <w:rPr>
          <w:rFonts w:ascii="Segoe UI Emoji" w:eastAsiaTheme="majorEastAsia" w:hAnsi="Segoe UI Emoji" w:cs="Segoe UI Emoji"/>
          <w:b/>
          <w:color w:val="2F5496" w:themeColor="accent1" w:themeShade="BF"/>
          <w:sz w:val="28"/>
          <w:szCs w:val="28"/>
        </w:rPr>
      </w:pPr>
      <w:r>
        <w:rPr>
          <w:rFonts w:ascii="Segoe UI Emoji" w:hAnsi="Segoe UI Emoji" w:cs="Segoe UI Emoji"/>
        </w:rPr>
        <w:br w:type="page"/>
      </w:r>
    </w:p>
    <w:p w14:paraId="17A25B0A" w14:textId="32CA592D" w:rsidR="00A76F3B" w:rsidRPr="00A76F3B" w:rsidRDefault="00A76F3B" w:rsidP="00A76F3B">
      <w:pPr>
        <w:pStyle w:val="Heading3"/>
      </w:pPr>
      <w:r w:rsidRPr="00A76F3B">
        <w:rPr>
          <w:rFonts w:ascii="Segoe UI Emoji" w:hAnsi="Segoe UI Emoji" w:cs="Segoe UI Emoji"/>
        </w:rPr>
        <w:t>🚀</w:t>
      </w:r>
      <w:r w:rsidRPr="00A76F3B">
        <w:t xml:space="preserve"> Study Plan (Recommended Approach)</w:t>
      </w:r>
    </w:p>
    <w:p w14:paraId="4A8B5883" w14:textId="77777777" w:rsidR="00A76F3B" w:rsidRPr="00A76F3B" w:rsidRDefault="00A76F3B" w:rsidP="00A76F3B">
      <w:pPr>
        <w:pStyle w:val="Heading4"/>
      </w:pPr>
      <w:r w:rsidRPr="00A76F3B">
        <w:t>Phase 1: Foundation (Current Stage)</w:t>
      </w:r>
    </w:p>
    <w:p w14:paraId="5ECF772C" w14:textId="77777777" w:rsidR="00A76F3B" w:rsidRPr="00A76F3B" w:rsidRDefault="00A76F3B" w:rsidP="00A76F3B">
      <w:pPr>
        <w:numPr>
          <w:ilvl w:val="0"/>
          <w:numId w:val="71"/>
        </w:numPr>
      </w:pPr>
      <w:proofErr w:type="spellStart"/>
      <w:r w:rsidRPr="00A76F3B">
        <w:t>ArrayList</w:t>
      </w:r>
      <w:proofErr w:type="spellEnd"/>
    </w:p>
    <w:p w14:paraId="581BCE2A" w14:textId="77777777" w:rsidR="00A76F3B" w:rsidRPr="00A76F3B" w:rsidRDefault="00A76F3B" w:rsidP="00A76F3B">
      <w:pPr>
        <w:numPr>
          <w:ilvl w:val="0"/>
          <w:numId w:val="71"/>
        </w:numPr>
      </w:pPr>
      <w:r w:rsidRPr="00A76F3B">
        <w:t>HashSet</w:t>
      </w:r>
    </w:p>
    <w:p w14:paraId="3DC112C6" w14:textId="77777777" w:rsidR="00A76F3B" w:rsidRPr="00A76F3B" w:rsidRDefault="00A76F3B" w:rsidP="00A76F3B">
      <w:pPr>
        <w:numPr>
          <w:ilvl w:val="0"/>
          <w:numId w:val="71"/>
        </w:numPr>
      </w:pPr>
      <w:r w:rsidRPr="00A76F3B">
        <w:t>HashMap</w:t>
      </w:r>
    </w:p>
    <w:p w14:paraId="32FA16E3" w14:textId="77777777" w:rsidR="00A76F3B" w:rsidRPr="00A76F3B" w:rsidRDefault="00A76F3B" w:rsidP="00A76F3B">
      <w:r w:rsidRPr="00A76F3B">
        <w:t>Focus on:</w:t>
      </w:r>
    </w:p>
    <w:p w14:paraId="3F4CDDF4" w14:textId="77777777" w:rsidR="00A76F3B" w:rsidRPr="00A76F3B" w:rsidRDefault="00A76F3B" w:rsidP="00A76F3B">
      <w:pPr>
        <w:numPr>
          <w:ilvl w:val="0"/>
          <w:numId w:val="72"/>
        </w:numPr>
      </w:pPr>
      <w:r w:rsidRPr="00A76F3B">
        <w:t>Frequency problems</w:t>
      </w:r>
    </w:p>
    <w:p w14:paraId="02EBAB2B" w14:textId="77777777" w:rsidR="00A76F3B" w:rsidRPr="00A76F3B" w:rsidRDefault="00A76F3B" w:rsidP="00A76F3B">
      <w:pPr>
        <w:numPr>
          <w:ilvl w:val="0"/>
          <w:numId w:val="72"/>
        </w:numPr>
      </w:pPr>
      <w:r w:rsidRPr="00A76F3B">
        <w:t>Duplicate handling</w:t>
      </w:r>
    </w:p>
    <w:p w14:paraId="261235B6" w14:textId="77777777" w:rsidR="00A76F3B" w:rsidRPr="00A76F3B" w:rsidRDefault="00A76F3B" w:rsidP="00A76F3B">
      <w:pPr>
        <w:numPr>
          <w:ilvl w:val="0"/>
          <w:numId w:val="72"/>
        </w:numPr>
      </w:pPr>
      <w:r w:rsidRPr="00A76F3B">
        <w:t>Union / Intersection</w:t>
      </w:r>
    </w:p>
    <w:p w14:paraId="23A35D97" w14:textId="77777777" w:rsidR="00A76F3B" w:rsidRPr="00A76F3B" w:rsidRDefault="00A76F3B" w:rsidP="00A76F3B">
      <w:pPr>
        <w:numPr>
          <w:ilvl w:val="0"/>
          <w:numId w:val="72"/>
        </w:numPr>
      </w:pPr>
      <w:r w:rsidRPr="00A76F3B">
        <w:t>Missing number</w:t>
      </w:r>
    </w:p>
    <w:p w14:paraId="4D4A257F" w14:textId="77777777" w:rsidR="00A76F3B" w:rsidRPr="00A76F3B" w:rsidRDefault="00A76F3B" w:rsidP="00A76F3B">
      <w:pPr>
        <w:numPr>
          <w:ilvl w:val="0"/>
          <w:numId w:val="72"/>
        </w:numPr>
      </w:pPr>
      <w:r w:rsidRPr="00A76F3B">
        <w:t>Longest consecutive sequence</w:t>
      </w:r>
    </w:p>
    <w:p w14:paraId="308D6975" w14:textId="5EF19DD5" w:rsidR="00A76F3B" w:rsidRPr="00A76F3B" w:rsidRDefault="00A76F3B" w:rsidP="00A76F3B"/>
    <w:p w14:paraId="3C136BB2" w14:textId="77777777" w:rsidR="00A76F3B" w:rsidRPr="00A76F3B" w:rsidRDefault="00A76F3B" w:rsidP="00A76F3B">
      <w:pPr>
        <w:pStyle w:val="Heading4"/>
      </w:pPr>
      <w:r w:rsidRPr="00A76F3B">
        <w:t>Phase 2: Core DSA (Array + String)</w:t>
      </w:r>
    </w:p>
    <w:p w14:paraId="50175C5C" w14:textId="77777777" w:rsidR="00A76F3B" w:rsidRPr="00A76F3B" w:rsidRDefault="00A76F3B" w:rsidP="00A76F3B">
      <w:pPr>
        <w:numPr>
          <w:ilvl w:val="0"/>
          <w:numId w:val="73"/>
        </w:numPr>
      </w:pPr>
      <w:r w:rsidRPr="00A76F3B">
        <w:t>Two Sum</w:t>
      </w:r>
    </w:p>
    <w:p w14:paraId="2B3F2751" w14:textId="77777777" w:rsidR="00A76F3B" w:rsidRPr="00A76F3B" w:rsidRDefault="00A76F3B" w:rsidP="00A76F3B">
      <w:pPr>
        <w:numPr>
          <w:ilvl w:val="0"/>
          <w:numId w:val="73"/>
        </w:numPr>
      </w:pPr>
      <w:r w:rsidRPr="00A76F3B">
        <w:t>Anagram</w:t>
      </w:r>
    </w:p>
    <w:p w14:paraId="30D40580" w14:textId="77777777" w:rsidR="00A76F3B" w:rsidRPr="00A76F3B" w:rsidRDefault="00A76F3B" w:rsidP="00A76F3B">
      <w:pPr>
        <w:numPr>
          <w:ilvl w:val="0"/>
          <w:numId w:val="73"/>
        </w:numPr>
      </w:pPr>
      <w:r w:rsidRPr="00A76F3B">
        <w:t>Sliding window basics</w:t>
      </w:r>
    </w:p>
    <w:p w14:paraId="50E3C662" w14:textId="77777777" w:rsidR="00A76F3B" w:rsidRPr="00A76F3B" w:rsidRDefault="00A76F3B" w:rsidP="00A76F3B">
      <w:pPr>
        <w:numPr>
          <w:ilvl w:val="0"/>
          <w:numId w:val="73"/>
        </w:numPr>
      </w:pPr>
      <w:r w:rsidRPr="00A76F3B">
        <w:t>Subarray problems</w:t>
      </w:r>
    </w:p>
    <w:p w14:paraId="4D3E70FF" w14:textId="7640E704" w:rsidR="00A76F3B" w:rsidRPr="00A76F3B" w:rsidRDefault="00A76F3B" w:rsidP="00A76F3B"/>
    <w:p w14:paraId="6F81C6D8" w14:textId="77777777" w:rsidR="00A76F3B" w:rsidRPr="00A76F3B" w:rsidRDefault="00A76F3B" w:rsidP="00A76F3B">
      <w:pPr>
        <w:pStyle w:val="Heading4"/>
      </w:pPr>
      <w:r w:rsidRPr="00A76F3B">
        <w:t>Phase 3: Intermediate Data Structures</w:t>
      </w:r>
    </w:p>
    <w:p w14:paraId="60B62EFF" w14:textId="77777777" w:rsidR="00A76F3B" w:rsidRPr="00A76F3B" w:rsidRDefault="00A76F3B" w:rsidP="00A76F3B">
      <w:pPr>
        <w:numPr>
          <w:ilvl w:val="0"/>
          <w:numId w:val="74"/>
        </w:numPr>
      </w:pPr>
      <w:r w:rsidRPr="00A76F3B">
        <w:t>Stack</w:t>
      </w:r>
    </w:p>
    <w:p w14:paraId="4835E772" w14:textId="77777777" w:rsidR="00A76F3B" w:rsidRPr="00A76F3B" w:rsidRDefault="00A76F3B" w:rsidP="00A76F3B">
      <w:pPr>
        <w:numPr>
          <w:ilvl w:val="0"/>
          <w:numId w:val="74"/>
        </w:numPr>
      </w:pPr>
      <w:r w:rsidRPr="00A76F3B">
        <w:t>Queue</w:t>
      </w:r>
    </w:p>
    <w:p w14:paraId="56FCCF16" w14:textId="32EB8136" w:rsidR="00A76F3B" w:rsidRPr="00A76F3B" w:rsidRDefault="00A76F3B" w:rsidP="00A76F3B"/>
    <w:p w14:paraId="3BA1748E" w14:textId="77777777" w:rsidR="00A76F3B" w:rsidRPr="00A76F3B" w:rsidRDefault="00A76F3B" w:rsidP="00A76F3B">
      <w:pPr>
        <w:pStyle w:val="Heading4"/>
      </w:pPr>
      <w:r w:rsidRPr="00A76F3B">
        <w:t>Phase 4: Advanced Structures</w:t>
      </w:r>
    </w:p>
    <w:p w14:paraId="3C014533" w14:textId="77777777" w:rsidR="00A76F3B" w:rsidRPr="00A76F3B" w:rsidRDefault="00A76F3B" w:rsidP="00A76F3B">
      <w:pPr>
        <w:numPr>
          <w:ilvl w:val="0"/>
          <w:numId w:val="75"/>
        </w:numPr>
      </w:pPr>
      <w:r w:rsidRPr="00A76F3B">
        <w:t>Linked List</w:t>
      </w:r>
    </w:p>
    <w:p w14:paraId="17C898A9" w14:textId="77777777" w:rsidR="00A76F3B" w:rsidRPr="00A76F3B" w:rsidRDefault="00A76F3B" w:rsidP="00A76F3B">
      <w:pPr>
        <w:numPr>
          <w:ilvl w:val="0"/>
          <w:numId w:val="75"/>
        </w:numPr>
      </w:pPr>
      <w:r w:rsidRPr="00A76F3B">
        <w:t>Trees</w:t>
      </w:r>
    </w:p>
    <w:sectPr w:rsidR="00A76F3B" w:rsidRPr="00A76F3B" w:rsidSect="00DB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1DD"/>
    <w:multiLevelType w:val="multilevel"/>
    <w:tmpl w:val="19F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B21"/>
    <w:multiLevelType w:val="multilevel"/>
    <w:tmpl w:val="38B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115B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1ECC"/>
    <w:multiLevelType w:val="multilevel"/>
    <w:tmpl w:val="799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E1ED3"/>
    <w:multiLevelType w:val="multilevel"/>
    <w:tmpl w:val="733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A78B9"/>
    <w:multiLevelType w:val="multilevel"/>
    <w:tmpl w:val="4DF6342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6" w15:restartNumberingAfterBreak="0">
    <w:nsid w:val="0C485550"/>
    <w:multiLevelType w:val="hybridMultilevel"/>
    <w:tmpl w:val="2BF481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0741F5"/>
    <w:multiLevelType w:val="multilevel"/>
    <w:tmpl w:val="197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71CB"/>
    <w:multiLevelType w:val="multilevel"/>
    <w:tmpl w:val="A65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1C89"/>
    <w:multiLevelType w:val="multilevel"/>
    <w:tmpl w:val="BA96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30CC5"/>
    <w:multiLevelType w:val="hybridMultilevel"/>
    <w:tmpl w:val="17FA3702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14CB7153"/>
    <w:multiLevelType w:val="multilevel"/>
    <w:tmpl w:val="B76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9051D"/>
    <w:multiLevelType w:val="multilevel"/>
    <w:tmpl w:val="BF3AA90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E3D8B"/>
    <w:multiLevelType w:val="multilevel"/>
    <w:tmpl w:val="572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5672"/>
    <w:multiLevelType w:val="multilevel"/>
    <w:tmpl w:val="169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479DA"/>
    <w:multiLevelType w:val="multilevel"/>
    <w:tmpl w:val="D4F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B31E0"/>
    <w:multiLevelType w:val="multilevel"/>
    <w:tmpl w:val="55A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8009F"/>
    <w:multiLevelType w:val="hybridMultilevel"/>
    <w:tmpl w:val="F9DE822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F2B65D1"/>
    <w:multiLevelType w:val="multilevel"/>
    <w:tmpl w:val="81B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94FD6"/>
    <w:multiLevelType w:val="hybridMultilevel"/>
    <w:tmpl w:val="F8EE8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514DFD"/>
    <w:multiLevelType w:val="multilevel"/>
    <w:tmpl w:val="3AF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84C13"/>
    <w:multiLevelType w:val="multilevel"/>
    <w:tmpl w:val="898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6543F"/>
    <w:multiLevelType w:val="multilevel"/>
    <w:tmpl w:val="662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12C62"/>
    <w:multiLevelType w:val="multilevel"/>
    <w:tmpl w:val="CF0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4039C"/>
    <w:multiLevelType w:val="multilevel"/>
    <w:tmpl w:val="490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11829"/>
    <w:multiLevelType w:val="multilevel"/>
    <w:tmpl w:val="3C4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73EA5"/>
    <w:multiLevelType w:val="multilevel"/>
    <w:tmpl w:val="F74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50B26"/>
    <w:multiLevelType w:val="multilevel"/>
    <w:tmpl w:val="CD3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F623A"/>
    <w:multiLevelType w:val="multilevel"/>
    <w:tmpl w:val="46E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B44B6"/>
    <w:multiLevelType w:val="multilevel"/>
    <w:tmpl w:val="68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80D18"/>
    <w:multiLevelType w:val="hybridMultilevel"/>
    <w:tmpl w:val="F33276A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D496160"/>
    <w:multiLevelType w:val="multilevel"/>
    <w:tmpl w:val="E27A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560AC"/>
    <w:multiLevelType w:val="multilevel"/>
    <w:tmpl w:val="D536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1005A0"/>
    <w:multiLevelType w:val="multilevel"/>
    <w:tmpl w:val="137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03CCF"/>
    <w:multiLevelType w:val="multilevel"/>
    <w:tmpl w:val="1A9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B34A0C"/>
    <w:multiLevelType w:val="hybridMultilevel"/>
    <w:tmpl w:val="C66A6BBA"/>
    <w:lvl w:ilvl="0" w:tplc="40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36" w15:restartNumberingAfterBreak="0">
    <w:nsid w:val="454B1C3C"/>
    <w:multiLevelType w:val="multilevel"/>
    <w:tmpl w:val="A40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A30E5"/>
    <w:multiLevelType w:val="hybridMultilevel"/>
    <w:tmpl w:val="E2DA7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76E0FA8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748E5"/>
    <w:multiLevelType w:val="hybridMultilevel"/>
    <w:tmpl w:val="57AE13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CB3451"/>
    <w:multiLevelType w:val="multilevel"/>
    <w:tmpl w:val="7F06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F76B7"/>
    <w:multiLevelType w:val="multilevel"/>
    <w:tmpl w:val="4FA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15B52"/>
    <w:multiLevelType w:val="hybridMultilevel"/>
    <w:tmpl w:val="484A9F2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0F">
      <w:start w:val="1"/>
      <w:numFmt w:val="decimal"/>
      <w:lvlText w:val="%3."/>
      <w:lvlJc w:val="left"/>
      <w:pPr>
        <w:ind w:left="1069" w:hanging="36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D5B5245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D7FF5"/>
    <w:multiLevelType w:val="multilevel"/>
    <w:tmpl w:val="558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B95956"/>
    <w:multiLevelType w:val="hybridMultilevel"/>
    <w:tmpl w:val="6FFA58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 w15:restartNumberingAfterBreak="0">
    <w:nsid w:val="4EC357E9"/>
    <w:multiLevelType w:val="multilevel"/>
    <w:tmpl w:val="7878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274D45"/>
    <w:multiLevelType w:val="multilevel"/>
    <w:tmpl w:val="4A2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1B5391"/>
    <w:multiLevelType w:val="hybridMultilevel"/>
    <w:tmpl w:val="394A1B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1294A73"/>
    <w:multiLevelType w:val="multilevel"/>
    <w:tmpl w:val="AC1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A5E6F"/>
    <w:multiLevelType w:val="multilevel"/>
    <w:tmpl w:val="300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B4431"/>
    <w:multiLevelType w:val="hybridMultilevel"/>
    <w:tmpl w:val="8F844DAC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6624133"/>
    <w:multiLevelType w:val="multilevel"/>
    <w:tmpl w:val="210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C150A7"/>
    <w:multiLevelType w:val="hybridMultilevel"/>
    <w:tmpl w:val="A57AA3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9F96954"/>
    <w:multiLevelType w:val="multilevel"/>
    <w:tmpl w:val="F42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DD02CE"/>
    <w:multiLevelType w:val="multilevel"/>
    <w:tmpl w:val="714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43F6D"/>
    <w:multiLevelType w:val="multilevel"/>
    <w:tmpl w:val="03B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83B30"/>
    <w:multiLevelType w:val="hybridMultilevel"/>
    <w:tmpl w:val="B57E3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776F7D"/>
    <w:multiLevelType w:val="multilevel"/>
    <w:tmpl w:val="C16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736B51"/>
    <w:multiLevelType w:val="multilevel"/>
    <w:tmpl w:val="BF8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444B96"/>
    <w:multiLevelType w:val="multilevel"/>
    <w:tmpl w:val="FED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B413B"/>
    <w:multiLevelType w:val="multilevel"/>
    <w:tmpl w:val="509C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37AAC"/>
    <w:multiLevelType w:val="multilevel"/>
    <w:tmpl w:val="F76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B0D18"/>
    <w:multiLevelType w:val="multilevel"/>
    <w:tmpl w:val="7BBAF40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64" w15:restartNumberingAfterBreak="0">
    <w:nsid w:val="6BCD5539"/>
    <w:multiLevelType w:val="hybridMultilevel"/>
    <w:tmpl w:val="7A16F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BCD69E2"/>
    <w:multiLevelType w:val="multilevel"/>
    <w:tmpl w:val="B42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1D5017"/>
    <w:multiLevelType w:val="hybridMultilevel"/>
    <w:tmpl w:val="484A9F2A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073" w:hanging="360"/>
      </w:pPr>
    </w:lvl>
    <w:lvl w:ilvl="2" w:tplc="FFFFFFFF">
      <w:start w:val="1"/>
      <w:numFmt w:val="decimal"/>
      <w:lvlText w:val="%3."/>
      <w:lvlJc w:val="left"/>
      <w:pPr>
        <w:ind w:left="2062" w:hanging="36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 w15:restartNumberingAfterBreak="0">
    <w:nsid w:val="6D860729"/>
    <w:multiLevelType w:val="multilevel"/>
    <w:tmpl w:val="E47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1C50C4"/>
    <w:multiLevelType w:val="hybridMultilevel"/>
    <w:tmpl w:val="F4446C8E"/>
    <w:lvl w:ilvl="0" w:tplc="8A28C52E">
      <w:start w:val="10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264BBD"/>
    <w:multiLevelType w:val="multilevel"/>
    <w:tmpl w:val="D04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513282"/>
    <w:multiLevelType w:val="multilevel"/>
    <w:tmpl w:val="B3A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AD5FCC"/>
    <w:multiLevelType w:val="multilevel"/>
    <w:tmpl w:val="AFE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A3611"/>
    <w:multiLevelType w:val="multilevel"/>
    <w:tmpl w:val="C42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06243"/>
    <w:multiLevelType w:val="hybridMultilevel"/>
    <w:tmpl w:val="14D44A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DDF231A"/>
    <w:multiLevelType w:val="multilevel"/>
    <w:tmpl w:val="8DB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386E43"/>
    <w:multiLevelType w:val="hybridMultilevel"/>
    <w:tmpl w:val="CFB60F1E"/>
    <w:lvl w:ilvl="0" w:tplc="40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356" w:hanging="360"/>
      </w:pPr>
    </w:lvl>
    <w:lvl w:ilvl="2" w:tplc="FFFFFFFF">
      <w:start w:val="1"/>
      <w:numFmt w:val="decimal"/>
      <w:lvlText w:val="%3."/>
      <w:lvlJc w:val="left"/>
      <w:pPr>
        <w:ind w:left="2345" w:hanging="36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6" w15:restartNumberingAfterBreak="0">
    <w:nsid w:val="7E666754"/>
    <w:multiLevelType w:val="multilevel"/>
    <w:tmpl w:val="B1C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82">
    <w:abstractNumId w:val="42"/>
  </w:num>
  <w:num w:numId="2" w16cid:durableId="1343701705">
    <w:abstractNumId w:val="57"/>
  </w:num>
  <w:num w:numId="3" w16cid:durableId="622154181">
    <w:abstractNumId w:val="68"/>
  </w:num>
  <w:num w:numId="4" w16cid:durableId="1721129476">
    <w:abstractNumId w:val="17"/>
  </w:num>
  <w:num w:numId="5" w16cid:durableId="1295714354">
    <w:abstractNumId w:val="15"/>
  </w:num>
  <w:num w:numId="6" w16cid:durableId="1480926458">
    <w:abstractNumId w:val="45"/>
  </w:num>
  <w:num w:numId="7" w16cid:durableId="222913191">
    <w:abstractNumId w:val="63"/>
  </w:num>
  <w:num w:numId="8" w16cid:durableId="1369255268">
    <w:abstractNumId w:val="12"/>
  </w:num>
  <w:num w:numId="9" w16cid:durableId="1596330170">
    <w:abstractNumId w:val="43"/>
  </w:num>
  <w:num w:numId="10" w16cid:durableId="1126704647">
    <w:abstractNumId w:val="6"/>
  </w:num>
  <w:num w:numId="11" w16cid:durableId="1259872747">
    <w:abstractNumId w:val="75"/>
  </w:num>
  <w:num w:numId="12" w16cid:durableId="1708792445">
    <w:abstractNumId w:val="20"/>
  </w:num>
  <w:num w:numId="13" w16cid:durableId="1309745466">
    <w:abstractNumId w:val="64"/>
  </w:num>
  <w:num w:numId="14" w16cid:durableId="220748594">
    <w:abstractNumId w:val="48"/>
  </w:num>
  <w:num w:numId="15" w16cid:durableId="1587498669">
    <w:abstractNumId w:val="38"/>
  </w:num>
  <w:num w:numId="16" w16cid:durableId="1210678680">
    <w:abstractNumId w:val="2"/>
  </w:num>
  <w:num w:numId="17" w16cid:durableId="903442863">
    <w:abstractNumId w:val="5"/>
  </w:num>
  <w:num w:numId="18" w16cid:durableId="1185367156">
    <w:abstractNumId w:val="16"/>
  </w:num>
  <w:num w:numId="19" w16cid:durableId="625430064">
    <w:abstractNumId w:val="35"/>
  </w:num>
  <w:num w:numId="20" w16cid:durableId="966282638">
    <w:abstractNumId w:val="73"/>
  </w:num>
  <w:num w:numId="21" w16cid:durableId="728580232">
    <w:abstractNumId w:val="46"/>
  </w:num>
  <w:num w:numId="22" w16cid:durableId="1332101183">
    <w:abstractNumId w:val="50"/>
  </w:num>
  <w:num w:numId="23" w16cid:durableId="1567181847">
    <w:abstractNumId w:val="51"/>
  </w:num>
  <w:num w:numId="24" w16cid:durableId="225262098">
    <w:abstractNumId w:val="30"/>
  </w:num>
  <w:num w:numId="25" w16cid:durableId="2083410363">
    <w:abstractNumId w:val="67"/>
  </w:num>
  <w:num w:numId="26" w16cid:durableId="2056811001">
    <w:abstractNumId w:val="19"/>
  </w:num>
  <w:num w:numId="27" w16cid:durableId="440035473">
    <w:abstractNumId w:val="53"/>
  </w:num>
  <w:num w:numId="28" w16cid:durableId="91292346">
    <w:abstractNumId w:val="37"/>
  </w:num>
  <w:num w:numId="29" w16cid:durableId="1477606447">
    <w:abstractNumId w:val="66"/>
  </w:num>
  <w:num w:numId="30" w16cid:durableId="1949460121">
    <w:abstractNumId w:val="39"/>
  </w:num>
  <w:num w:numId="31" w16cid:durableId="519002945">
    <w:abstractNumId w:val="10"/>
  </w:num>
  <w:num w:numId="32" w16cid:durableId="1975676227">
    <w:abstractNumId w:val="44"/>
  </w:num>
  <w:num w:numId="33" w16cid:durableId="1085999642">
    <w:abstractNumId w:val="61"/>
  </w:num>
  <w:num w:numId="34" w16cid:durableId="1918855153">
    <w:abstractNumId w:val="24"/>
  </w:num>
  <w:num w:numId="35" w16cid:durableId="101191866">
    <w:abstractNumId w:val="41"/>
  </w:num>
  <w:num w:numId="36" w16cid:durableId="497503503">
    <w:abstractNumId w:val="62"/>
  </w:num>
  <w:num w:numId="37" w16cid:durableId="317154721">
    <w:abstractNumId w:val="74"/>
  </w:num>
  <w:num w:numId="38" w16cid:durableId="280959700">
    <w:abstractNumId w:val="23"/>
  </w:num>
  <w:num w:numId="39" w16cid:durableId="1469855030">
    <w:abstractNumId w:val="58"/>
  </w:num>
  <w:num w:numId="40" w16cid:durableId="746194122">
    <w:abstractNumId w:val="21"/>
  </w:num>
  <w:num w:numId="41" w16cid:durableId="1966498526">
    <w:abstractNumId w:val="71"/>
  </w:num>
  <w:num w:numId="42" w16cid:durableId="2129812623">
    <w:abstractNumId w:val="26"/>
  </w:num>
  <w:num w:numId="43" w16cid:durableId="1049307230">
    <w:abstractNumId w:val="22"/>
  </w:num>
  <w:num w:numId="44" w16cid:durableId="1729303124">
    <w:abstractNumId w:val="54"/>
  </w:num>
  <w:num w:numId="45" w16cid:durableId="1865366795">
    <w:abstractNumId w:val="56"/>
  </w:num>
  <w:num w:numId="46" w16cid:durableId="476459670">
    <w:abstractNumId w:val="7"/>
  </w:num>
  <w:num w:numId="47" w16cid:durableId="733544961">
    <w:abstractNumId w:val="59"/>
  </w:num>
  <w:num w:numId="48" w16cid:durableId="704984844">
    <w:abstractNumId w:val="76"/>
  </w:num>
  <w:num w:numId="49" w16cid:durableId="505636309">
    <w:abstractNumId w:val="3"/>
  </w:num>
  <w:num w:numId="50" w16cid:durableId="145555995">
    <w:abstractNumId w:val="55"/>
  </w:num>
  <w:num w:numId="51" w16cid:durableId="1395469400">
    <w:abstractNumId w:val="0"/>
  </w:num>
  <w:num w:numId="52" w16cid:durableId="2040543580">
    <w:abstractNumId w:val="52"/>
  </w:num>
  <w:num w:numId="53" w16cid:durableId="2060081121">
    <w:abstractNumId w:val="27"/>
  </w:num>
  <w:num w:numId="54" w16cid:durableId="166480077">
    <w:abstractNumId w:val="14"/>
  </w:num>
  <w:num w:numId="55" w16cid:durableId="1109087541">
    <w:abstractNumId w:val="18"/>
  </w:num>
  <w:num w:numId="56" w16cid:durableId="526143381">
    <w:abstractNumId w:val="13"/>
  </w:num>
  <w:num w:numId="57" w16cid:durableId="1591156384">
    <w:abstractNumId w:val="29"/>
  </w:num>
  <w:num w:numId="58" w16cid:durableId="873006528">
    <w:abstractNumId w:val="9"/>
  </w:num>
  <w:num w:numId="59" w16cid:durableId="1514538809">
    <w:abstractNumId w:val="34"/>
  </w:num>
  <w:num w:numId="60" w16cid:durableId="1168669149">
    <w:abstractNumId w:val="47"/>
  </w:num>
  <w:num w:numId="61" w16cid:durableId="1384870604">
    <w:abstractNumId w:val="69"/>
  </w:num>
  <w:num w:numId="62" w16cid:durableId="2090223929">
    <w:abstractNumId w:val="33"/>
  </w:num>
  <w:num w:numId="63" w16cid:durableId="2056542600">
    <w:abstractNumId w:val="40"/>
  </w:num>
  <w:num w:numId="64" w16cid:durableId="1637368005">
    <w:abstractNumId w:val="72"/>
  </w:num>
  <w:num w:numId="65" w16cid:durableId="1339846617">
    <w:abstractNumId w:val="11"/>
  </w:num>
  <w:num w:numId="66" w16cid:durableId="741292745">
    <w:abstractNumId w:val="28"/>
  </w:num>
  <w:num w:numId="67" w16cid:durableId="823358500">
    <w:abstractNumId w:val="70"/>
  </w:num>
  <w:num w:numId="68" w16cid:durableId="1340932835">
    <w:abstractNumId w:val="49"/>
  </w:num>
  <w:num w:numId="69" w16cid:durableId="1174685695">
    <w:abstractNumId w:val="60"/>
  </w:num>
  <w:num w:numId="70" w16cid:durableId="1426726740">
    <w:abstractNumId w:val="31"/>
  </w:num>
  <w:num w:numId="71" w16cid:durableId="1761901308">
    <w:abstractNumId w:val="1"/>
  </w:num>
  <w:num w:numId="72" w16cid:durableId="140654857">
    <w:abstractNumId w:val="65"/>
  </w:num>
  <w:num w:numId="73" w16cid:durableId="1110053952">
    <w:abstractNumId w:val="36"/>
  </w:num>
  <w:num w:numId="74" w16cid:durableId="901906893">
    <w:abstractNumId w:val="8"/>
  </w:num>
  <w:num w:numId="75" w16cid:durableId="409347152">
    <w:abstractNumId w:val="25"/>
  </w:num>
  <w:num w:numId="76" w16cid:durableId="1974678674">
    <w:abstractNumId w:val="32"/>
  </w:num>
  <w:num w:numId="77" w16cid:durableId="651952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3B"/>
    <w:rsid w:val="000B3906"/>
    <w:rsid w:val="002C5805"/>
    <w:rsid w:val="002E6EB9"/>
    <w:rsid w:val="003216AE"/>
    <w:rsid w:val="003642BD"/>
    <w:rsid w:val="003735E7"/>
    <w:rsid w:val="0043169A"/>
    <w:rsid w:val="00515165"/>
    <w:rsid w:val="007C03F8"/>
    <w:rsid w:val="00923D6B"/>
    <w:rsid w:val="0094550D"/>
    <w:rsid w:val="00A76F3B"/>
    <w:rsid w:val="00AA5D81"/>
    <w:rsid w:val="00CC2835"/>
    <w:rsid w:val="00DA43BF"/>
    <w:rsid w:val="00D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02AB"/>
  <w15:chartTrackingRefBased/>
  <w15:docId w15:val="{3D8C7960-2139-4025-98D5-5FB505DC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B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2BD"/>
    <w:pPr>
      <w:keepNext/>
      <w:keepLines/>
      <w:spacing w:before="360" w:after="80"/>
      <w:outlineLvl w:val="0"/>
    </w:pPr>
    <w:rPr>
      <w:rFonts w:eastAsiaTheme="majorEastAsia" w:cstheme="majorBidi"/>
      <w:b/>
      <w:color w:val="8EAADB" w:themeColor="accent1" w:themeTint="9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906"/>
    <w:pPr>
      <w:keepNext/>
      <w:keepLines/>
      <w:spacing w:before="160" w:after="80"/>
      <w:outlineLvl w:val="1"/>
    </w:pPr>
    <w:rPr>
      <w:rFonts w:eastAsiaTheme="majorEastAsia" w:cstheme="majorBidi"/>
      <w:b/>
      <w:color w:val="F4B083" w:themeColor="accent2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90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BD"/>
    <w:rPr>
      <w:rFonts w:ascii="Times New Roman" w:eastAsiaTheme="majorEastAsia" w:hAnsi="Times New Roman" w:cstheme="majorBidi"/>
      <w:b/>
      <w:color w:val="8EAADB" w:themeColor="accent1" w:themeTint="99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906"/>
    <w:rPr>
      <w:rFonts w:ascii="Times New Roman" w:eastAsiaTheme="majorEastAsia" w:hAnsi="Times New Roman" w:cstheme="majorBidi"/>
      <w:b/>
      <w:color w:val="F4B083" w:themeColor="accent2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90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06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06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lchandra\OneDrive\Documents\Custom%20Office%20Templates\Word_head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Word_heading_template.dotx</Template>
  <TotalTime>7</TotalTime>
  <Pages>5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MODULE 1: Network Architecture &amp; OSI (Chap 1)</vt:lpstr>
      <vt:lpstr>    🔹 5 MARK QUESTIONS</vt:lpstr>
      <vt:lpstr>    🔹 10 MARK QUESTIONS</vt:lpstr>
      <vt:lpstr>        IMPORTANT ANALYSIS</vt:lpstr>
      <vt:lpstr>MODULE 2: Physical Layer (Chapter 2)</vt:lpstr>
      <vt:lpstr>    🔹 5 MARK QUESTIONS</vt:lpstr>
      <vt:lpstr>    🔹 10 MARK QUESTIONS</vt:lpstr>
      <vt:lpstr>        📊 ANALYSIS</vt:lpstr>
      <vt:lpstr>MODULE 3: Data Link Layer + MAC (Chapter 3 &amp; 4)</vt:lpstr>
      <vt:lpstr>    🔹 5 MARKS QUESTIONS</vt:lpstr>
      <vt:lpstr>    🔹 10 MARKS QUESTIONS</vt:lpstr>
      <vt:lpstr>        📊 ANALYSIS</vt:lpstr>
      <vt:lpstr>MODULE 4: Network Layer (Chapter 5 &amp; 6)</vt:lpstr>
      <vt:lpstr>    🔹 5 MARKS QUESTIONS</vt:lpstr>
      <vt:lpstr>    🔹 10 MARKS QUESTIONS</vt:lpstr>
      <vt:lpstr>        🔹 NUMERICALS</vt:lpstr>
      <vt:lpstr>        📊 ANALYSIS</vt:lpstr>
      <vt:lpstr>MODULE 5: Transport Layer (Chapter 7)</vt:lpstr>
      <vt:lpstr>    🔹 5 MARKS QUESTIONS</vt:lpstr>
      <vt:lpstr>    🔹 10 MARKS QUESTIONS</vt:lpstr>
      <vt:lpstr>        🔹 NUMERICALS</vt:lpstr>
      <vt:lpstr>        📊 ANALYSIS</vt:lpstr>
      <vt:lpstr>MODULE 6: Application Layer (Chapter 8)</vt:lpstr>
      <vt:lpstr>    🔹 5 MARK QUESTIONS</vt:lpstr>
      <vt:lpstr>    🔹 10 MARK QUESTIONS</vt:lpstr>
      <vt:lpstr>        📊 ANALYSIS</vt:lpstr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Bhalchandra</dc:creator>
  <cp:keywords/>
  <dc:description/>
  <cp:lastModifiedBy>BHALCHANDRA_RANA_42G_EXTC</cp:lastModifiedBy>
  <cp:revision>1</cp:revision>
  <dcterms:created xsi:type="dcterms:W3CDTF">2026-05-03T06:57:00Z</dcterms:created>
  <dcterms:modified xsi:type="dcterms:W3CDTF">2026-05-03T07:04:00Z</dcterms:modified>
</cp:coreProperties>
</file>